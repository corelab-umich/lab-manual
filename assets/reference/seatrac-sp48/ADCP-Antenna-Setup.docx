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7552"/>
      </w:tblGrid>
      <w:tr w:rsidR="00756FBA" w14:paraId="1C9711BC" w14:textId="77777777" w:rsidTr="0014015B">
        <w:tc>
          <w:tcPr>
            <w:tcW w:w="1798" w:type="dxa"/>
            <w:vAlign w:val="center"/>
          </w:tcPr>
          <w:p w14:paraId="3E364ECF" w14:textId="6D3A00B6" w:rsidR="00756FBA" w:rsidRPr="00756FBA" w:rsidRDefault="00756FBA" w:rsidP="0025401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Part #</w:t>
            </w:r>
            <w:r w:rsidRPr="00756FBA">
              <w:rPr>
                <w:sz w:val="36"/>
                <w:szCs w:val="36"/>
              </w:rPr>
              <w:t>:</w:t>
            </w:r>
          </w:p>
        </w:tc>
        <w:tc>
          <w:tcPr>
            <w:tcW w:w="7552" w:type="dxa"/>
            <w:vAlign w:val="center"/>
          </w:tcPr>
          <w:p w14:paraId="447A22D5" w14:textId="5B1055A3" w:rsidR="00756FBA" w:rsidRPr="00756FBA" w:rsidRDefault="001F2AA9" w:rsidP="0025401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TBD</w:t>
            </w:r>
          </w:p>
        </w:tc>
      </w:tr>
      <w:tr w:rsidR="00756FBA" w14:paraId="7F043331" w14:textId="77777777" w:rsidTr="0014015B">
        <w:tc>
          <w:tcPr>
            <w:tcW w:w="1798" w:type="dxa"/>
            <w:vAlign w:val="center"/>
          </w:tcPr>
          <w:p w14:paraId="6A90104B" w14:textId="77777777" w:rsidR="00756FBA" w:rsidRPr="00756FBA" w:rsidRDefault="00756FBA" w:rsidP="0025401B">
            <w:pPr>
              <w:rPr>
                <w:sz w:val="32"/>
                <w:szCs w:val="32"/>
              </w:rPr>
            </w:pPr>
            <w:r w:rsidRPr="00756FBA">
              <w:rPr>
                <w:sz w:val="32"/>
                <w:szCs w:val="32"/>
              </w:rPr>
              <w:t>Description:</w:t>
            </w:r>
          </w:p>
        </w:tc>
        <w:tc>
          <w:tcPr>
            <w:tcW w:w="7552" w:type="dxa"/>
            <w:vAlign w:val="center"/>
          </w:tcPr>
          <w:p w14:paraId="33CDF386" w14:textId="5F2D2F67" w:rsidR="00756FBA" w:rsidRPr="00DE35E5" w:rsidRDefault="002338E3" w:rsidP="0025401B">
            <w:pPr>
              <w:rPr>
                <w:sz w:val="24"/>
              </w:rPr>
            </w:pPr>
            <w:r>
              <w:rPr>
                <w:sz w:val="24"/>
              </w:rPr>
              <w:t>ADCP and GPS ANTENNA</w:t>
            </w:r>
            <w:r w:rsidR="00B70481">
              <w:rPr>
                <w:sz w:val="24"/>
              </w:rPr>
              <w:t xml:space="preserve"> SETUP</w:t>
            </w:r>
          </w:p>
        </w:tc>
      </w:tr>
    </w:tbl>
    <w:p w14:paraId="15A9C7BD" w14:textId="77777777" w:rsidR="0014015B" w:rsidRDefault="0014015B" w:rsidP="0014015B">
      <w:pPr>
        <w:pStyle w:val="Heading1"/>
      </w:pPr>
      <w:r>
        <w:t>Revision History: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1800"/>
        <w:gridCol w:w="7560"/>
      </w:tblGrid>
      <w:tr w:rsidR="0014015B" w14:paraId="7FC3F7C9" w14:textId="77777777" w:rsidTr="0014015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04C0B" w14:textId="529EB0C3" w:rsidR="0014015B" w:rsidRDefault="0064411A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14015B">
              <w:rPr>
                <w:b/>
                <w:bCs/>
              </w:rPr>
              <w:t>/</w:t>
            </w:r>
            <w:r>
              <w:rPr>
                <w:b/>
                <w:bCs/>
              </w:rPr>
              <w:t>15</w:t>
            </w:r>
            <w:r w:rsidR="0014015B">
              <w:rPr>
                <w:b/>
                <w:bCs/>
              </w:rPr>
              <w:t>/202</w:t>
            </w:r>
            <w:r w:rsidR="002338E3">
              <w:rPr>
                <w:b/>
                <w:bCs/>
              </w:rPr>
              <w:t>3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062E" w14:textId="77777777" w:rsidR="0014015B" w:rsidRDefault="0014015B">
            <w:r>
              <w:t>Initial release</w:t>
            </w:r>
          </w:p>
        </w:tc>
      </w:tr>
    </w:tbl>
    <w:p w14:paraId="3186BED4" w14:textId="3D38F69A" w:rsidR="00756FBA" w:rsidRDefault="00756FBA" w:rsidP="00756FBA">
      <w:pPr>
        <w:pStyle w:val="Heading1"/>
      </w:pPr>
      <w:r>
        <w:t>Documents: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70"/>
        <w:gridCol w:w="1530"/>
        <w:gridCol w:w="7560"/>
      </w:tblGrid>
      <w:tr w:rsidR="00F22991" w:rsidRPr="002446C4" w14:paraId="1CCC88A8" w14:textId="77777777" w:rsidTr="00F47C31">
        <w:tc>
          <w:tcPr>
            <w:tcW w:w="270" w:type="dxa"/>
          </w:tcPr>
          <w:p w14:paraId="2353098F" w14:textId="77777777" w:rsidR="00F22991" w:rsidRPr="002446C4" w:rsidRDefault="00F22991" w:rsidP="002446C4"/>
        </w:tc>
        <w:tc>
          <w:tcPr>
            <w:tcW w:w="1530" w:type="dxa"/>
            <w:vAlign w:val="center"/>
          </w:tcPr>
          <w:p w14:paraId="43A27CE7" w14:textId="2179D642" w:rsidR="00F22991" w:rsidRPr="00E961FD" w:rsidRDefault="00F22991" w:rsidP="002446C4">
            <w:pPr>
              <w:rPr>
                <w:b/>
                <w:bCs/>
              </w:rPr>
            </w:pPr>
          </w:p>
        </w:tc>
        <w:tc>
          <w:tcPr>
            <w:tcW w:w="7560" w:type="dxa"/>
            <w:vAlign w:val="center"/>
          </w:tcPr>
          <w:p w14:paraId="4B9E8E79" w14:textId="6E678D58" w:rsidR="00F22991" w:rsidRDefault="001F2AA9" w:rsidP="002446C4">
            <w:r>
              <w:t xml:space="preserve">TBD </w:t>
            </w:r>
          </w:p>
        </w:tc>
      </w:tr>
    </w:tbl>
    <w:p w14:paraId="3856A9AC" w14:textId="35BAE897" w:rsidR="004E309C" w:rsidRDefault="004E309C" w:rsidP="004E309C">
      <w:pPr>
        <w:pStyle w:val="Heading1"/>
      </w:pPr>
      <w:r>
        <w:t xml:space="preserve">Install TerraTerm, test </w:t>
      </w:r>
      <w:r w:rsidR="00375FAE">
        <w:t xml:space="preserve">GPS </w:t>
      </w:r>
      <w:r>
        <w:t>coms:</w:t>
      </w:r>
    </w:p>
    <w:p w14:paraId="6FB7EAA5" w14:textId="77777777" w:rsidR="004E309C" w:rsidRDefault="004E309C" w:rsidP="004E309C">
      <w:pPr>
        <w:pStyle w:val="ListParagraph"/>
        <w:numPr>
          <w:ilvl w:val="0"/>
          <w:numId w:val="20"/>
        </w:numPr>
        <w:spacing w:after="160" w:line="259" w:lineRule="auto"/>
      </w:pPr>
      <w:r>
        <w:t>Locate TerraTerm installer and move over to boat PC DOWNLOAD folder</w:t>
      </w:r>
    </w:p>
    <w:p w14:paraId="7DB1C0DC" w14:textId="77777777" w:rsidR="004E309C" w:rsidRDefault="004E309C" w:rsidP="004E309C">
      <w:pPr>
        <w:pStyle w:val="ListParagraph"/>
        <w:numPr>
          <w:ilvl w:val="0"/>
          <w:numId w:val="20"/>
        </w:numPr>
        <w:spacing w:after="160" w:line="259" w:lineRule="auto"/>
      </w:pPr>
      <w:r>
        <w:t>Run installer with defaults</w:t>
      </w:r>
    </w:p>
    <w:p w14:paraId="2740C11E" w14:textId="77777777" w:rsidR="004E309C" w:rsidRDefault="004E309C" w:rsidP="004E309C">
      <w:pPr>
        <w:pStyle w:val="ListParagraph"/>
        <w:numPr>
          <w:ilvl w:val="0"/>
          <w:numId w:val="20"/>
        </w:numPr>
        <w:spacing w:after="160" w:line="259" w:lineRule="auto"/>
      </w:pPr>
      <w:r>
        <w:t>Start TerraTerm: use 4800 baud to start and confirm data coming in on correct port</w:t>
      </w:r>
    </w:p>
    <w:p w14:paraId="6C207BD3" w14:textId="041029CB" w:rsidR="00E50FD1" w:rsidRDefault="00F33E40" w:rsidP="00E50FD1">
      <w:pPr>
        <w:pStyle w:val="Heading1"/>
      </w:pPr>
      <w:r>
        <w:t>Install PocketMax</w:t>
      </w:r>
      <w:r w:rsidR="004E309C">
        <w:t xml:space="preserve">, </w:t>
      </w:r>
      <w:r w:rsidR="00375FAE">
        <w:t>set GPS settings</w:t>
      </w:r>
      <w:r w:rsidR="00E50FD1">
        <w:t xml:space="preserve">: </w:t>
      </w:r>
    </w:p>
    <w:p w14:paraId="04C690C5" w14:textId="77777777" w:rsidR="00F33E40" w:rsidRDefault="00F33E40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>Ensure wiring is correct and test power to GPS</w:t>
      </w:r>
    </w:p>
    <w:p w14:paraId="6A5F8C1B" w14:textId="6FBB0BAC" w:rsidR="00F33E40" w:rsidRDefault="00F33E40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Locate </w:t>
      </w:r>
      <w:r w:rsidR="008A0E73">
        <w:t>PocketMax 4.0 installer</w:t>
      </w:r>
    </w:p>
    <w:p w14:paraId="280DD264" w14:textId="2295F66D" w:rsidR="008A0E73" w:rsidRDefault="00F33E40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Copy </w:t>
      </w:r>
      <w:r w:rsidR="008A0E73">
        <w:t>Desktop folder (has one msi and one exe) to boat PC DOWNLOAD</w:t>
      </w:r>
      <w:r w:rsidR="00553018">
        <w:t>\PocketMax</w:t>
      </w:r>
      <w:r w:rsidR="008A0E73">
        <w:t xml:space="preserve"> folder</w:t>
      </w:r>
    </w:p>
    <w:p w14:paraId="594C317F" w14:textId="1FF0FEBD" w:rsidR="008A0E73" w:rsidRDefault="008A0E73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>Run installer on boat PC</w:t>
      </w:r>
      <w:r w:rsidR="00E45003">
        <w:t>, accept defaults</w:t>
      </w:r>
    </w:p>
    <w:p w14:paraId="61FCC45F" w14:textId="49997D68" w:rsidR="00F800C8" w:rsidRDefault="00F800C8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>PocketMax4 icon should appear on desktop</w:t>
      </w:r>
    </w:p>
    <w:p w14:paraId="23AB5E4D" w14:textId="6936987B" w:rsidR="004F42D6" w:rsidRDefault="008E4370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Locate and copy over </w:t>
      </w:r>
      <w:r w:rsidR="00553018">
        <w:t>V200 Settings file to PocketMax folder</w:t>
      </w:r>
    </w:p>
    <w:p w14:paraId="56FD4E12" w14:textId="77777777" w:rsidR="00866FF1" w:rsidRDefault="00866FF1" w:rsidP="00866FF1">
      <w:pPr>
        <w:pStyle w:val="ListParagraph"/>
        <w:numPr>
          <w:ilvl w:val="0"/>
          <w:numId w:val="20"/>
        </w:numPr>
        <w:spacing w:after="160" w:line="259" w:lineRule="auto"/>
      </w:pPr>
      <w:r>
        <w:t>Start PocketMax4</w:t>
      </w:r>
    </w:p>
    <w:p w14:paraId="59F0AABA" w14:textId="6978B715" w:rsidR="00866FF1" w:rsidRDefault="00866FF1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>Select port, baud to 4800, click Connect</w:t>
      </w:r>
    </w:p>
    <w:p w14:paraId="19ABF594" w14:textId="77777777" w:rsidR="00271D03" w:rsidRDefault="00B04914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When prompted, click </w:t>
      </w:r>
      <w:r w:rsidR="00271D03">
        <w:t>Quick Config</w:t>
      </w:r>
    </w:p>
    <w:p w14:paraId="659FD831" w14:textId="69F96ED4" w:rsidR="002E5491" w:rsidRDefault="002E5491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Once window fills, click File, Load Configuration </w:t>
      </w:r>
      <w:r w:rsidR="00F067FD">
        <w:t>File, select V200 Settings, click Open</w:t>
      </w:r>
    </w:p>
    <w:p w14:paraId="21586AAA" w14:textId="1A56D3C0" w:rsidR="00B04914" w:rsidRDefault="00E35D1B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PocketMax4 should step through settings: when done </w:t>
      </w:r>
      <w:r w:rsidR="00AA411A">
        <w:t>click Close</w:t>
      </w:r>
    </w:p>
    <w:p w14:paraId="4742305E" w14:textId="2385AFA3" w:rsidR="009B6824" w:rsidRDefault="009B6824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>Click File, Save Settings</w:t>
      </w:r>
    </w:p>
    <w:p w14:paraId="260E0B1D" w14:textId="4ACF275D" w:rsidR="009B6824" w:rsidRDefault="009B6824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>Close PocketMax4, then power cycle the GPS</w:t>
      </w:r>
    </w:p>
    <w:p w14:paraId="3309B117" w14:textId="574E0368" w:rsidR="009B6824" w:rsidRDefault="002B20AE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>Startup TerraTerm, confirm data looks good at 19200</w:t>
      </w:r>
    </w:p>
    <w:p w14:paraId="2E51FEB7" w14:textId="3FCA36EA" w:rsidR="00375FAE" w:rsidRDefault="00375FAE" w:rsidP="00375FAE">
      <w:pPr>
        <w:pStyle w:val="Heading1"/>
      </w:pPr>
      <w:r>
        <w:t xml:space="preserve">Check ADCP prior to install: </w:t>
      </w:r>
    </w:p>
    <w:p w14:paraId="1AA58461" w14:textId="0C8C0365" w:rsidR="00375FAE" w:rsidRDefault="00375FAE" w:rsidP="00375FAE">
      <w:pPr>
        <w:pStyle w:val="ListParagraph"/>
        <w:numPr>
          <w:ilvl w:val="0"/>
          <w:numId w:val="20"/>
        </w:numPr>
        <w:spacing w:after="160" w:line="259" w:lineRule="auto"/>
      </w:pPr>
      <w:r>
        <w:t>Check order to see if ADCP is configured for RS-232 or RS-422</w:t>
      </w:r>
    </w:p>
    <w:p w14:paraId="71358C3D" w14:textId="740326FA" w:rsidR="00375FAE" w:rsidRDefault="00375FAE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>If configured for RS-422, then remove top plat</w:t>
      </w:r>
      <w:r w:rsidR="00E06149">
        <w:t>e</w:t>
      </w:r>
      <w:r>
        <w:t xml:space="preserve"> with 10mm wrench and socket head</w:t>
      </w:r>
    </w:p>
    <w:p w14:paraId="4C59AFA0" w14:textId="70A349B5" w:rsidR="00375FAE" w:rsidRDefault="00375FAE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Locate the RS-232/422 switch, and </w:t>
      </w:r>
      <w:r w:rsidR="00E06149">
        <w:t>set as shown below</w:t>
      </w:r>
    </w:p>
    <w:p w14:paraId="62C4D380" w14:textId="77777777" w:rsidR="00AD7EC1" w:rsidRDefault="00E06149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Replace top plate, tightening </w:t>
      </w:r>
      <w:r w:rsidR="00AD7EC1">
        <w:t>four bolts finger tight to start</w:t>
      </w:r>
    </w:p>
    <w:p w14:paraId="18C6BECB" w14:textId="3E618584" w:rsidR="00175BB1" w:rsidRDefault="00175BB1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>Use cross pattern to tighten until split washer flattens out</w:t>
      </w:r>
    </w:p>
    <w:p w14:paraId="5FFF8D9E" w14:textId="6D0523B5" w:rsidR="00E06149" w:rsidRDefault="000D04E1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>Continue for another ¼ turn to compress the o-ring</w:t>
      </w:r>
    </w:p>
    <w:p w14:paraId="72FFE70C" w14:textId="0824F365" w:rsidR="00E06149" w:rsidRDefault="00E06149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Use torque wrench to set final load </w:t>
      </w:r>
      <w:r w:rsidR="00CC1A91">
        <w:t xml:space="preserve">to </w:t>
      </w:r>
      <w:r w:rsidR="00020B58">
        <w:t>5.6 Nm (50 in-lbs)</w:t>
      </w:r>
    </w:p>
    <w:p w14:paraId="32DBA3FE" w14:textId="51B150B2" w:rsidR="00E06149" w:rsidRDefault="00E06149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See </w:t>
      </w:r>
      <w:r w:rsidR="004530D4">
        <w:t xml:space="preserve">WorkHorse Operation Manual_Jan20.pdf: </w:t>
      </w:r>
      <w:r w:rsidR="00E2083A">
        <w:t xml:space="preserve">page 125 for switch, </w:t>
      </w:r>
      <w:r w:rsidR="00CC1A91">
        <w:t>98 for end cap</w:t>
      </w:r>
    </w:p>
    <w:p w14:paraId="66F0A54F" w14:textId="30B8CD70" w:rsidR="00DF24E4" w:rsidRDefault="007570E7" w:rsidP="00DF24E4">
      <w:pPr>
        <w:pStyle w:val="Heading1"/>
      </w:pPr>
      <w:r>
        <w:t xml:space="preserve">Check </w:t>
      </w:r>
      <w:r w:rsidR="00DF24E4">
        <w:t xml:space="preserve">ADCP: </w:t>
      </w:r>
    </w:p>
    <w:p w14:paraId="3902B492" w14:textId="2F3E61E2" w:rsidR="00DF24E4" w:rsidRDefault="00DF24E4" w:rsidP="00DF24E4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Start TerraTerm with </w:t>
      </w:r>
      <w:r w:rsidR="00CC6A54">
        <w:t>baud at 9600</w:t>
      </w:r>
    </w:p>
    <w:p w14:paraId="6098F4B5" w14:textId="2ADA6FE2" w:rsidR="00DF24E4" w:rsidRDefault="00CC6A54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>Cycle power to ADCP, confirm characters appear</w:t>
      </w:r>
    </w:p>
    <w:p w14:paraId="51EE0ECF" w14:textId="4F97571E" w:rsidR="00B853FE" w:rsidRDefault="00B853FE" w:rsidP="003F24A9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If ADCP is already on, send break (Control, </w:t>
      </w:r>
      <w:r w:rsidR="007570E7">
        <w:t>S</w:t>
      </w:r>
      <w:r>
        <w:t xml:space="preserve">end </w:t>
      </w:r>
      <w:r w:rsidR="007570E7">
        <w:t>break) and confirm response</w:t>
      </w:r>
    </w:p>
    <w:p w14:paraId="7BF60019" w14:textId="358316A9" w:rsidR="007570E7" w:rsidRDefault="007570E7" w:rsidP="007570E7">
      <w:pPr>
        <w:pStyle w:val="Heading1"/>
      </w:pPr>
      <w:r>
        <w:lastRenderedPageBreak/>
        <w:t>Install RDI software</w:t>
      </w:r>
      <w:r w:rsidR="00AF4294">
        <w:t>, basic setup</w:t>
      </w:r>
      <w:r>
        <w:t xml:space="preserve">: </w:t>
      </w:r>
    </w:p>
    <w:p w14:paraId="276EB5FF" w14:textId="6CCD89A4" w:rsidR="007570E7" w:rsidRDefault="007570E7" w:rsidP="007570E7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Locate and copy over to </w:t>
      </w:r>
      <w:r w:rsidR="000A6855">
        <w:t>_</w:t>
      </w:r>
      <w:r w:rsidR="00757CDE">
        <w:t>DOWNLOAD</w:t>
      </w:r>
      <w:r w:rsidR="000A6855">
        <w:t>S\RDI</w:t>
      </w:r>
      <w:r w:rsidR="00757CDE">
        <w:t xml:space="preserve"> folder</w:t>
      </w:r>
      <w:r w:rsidR="000A6855">
        <w:t>:</w:t>
      </w:r>
    </w:p>
    <w:p w14:paraId="583F9319" w14:textId="18E6B23C" w:rsidR="007570E7" w:rsidRDefault="000A6855" w:rsidP="000A6855">
      <w:pPr>
        <w:pStyle w:val="ListParagraph"/>
        <w:numPr>
          <w:ilvl w:val="1"/>
          <w:numId w:val="20"/>
        </w:numPr>
        <w:spacing w:after="160" w:line="259" w:lineRule="auto"/>
      </w:pPr>
      <w:r>
        <w:t>RDI Tools Setup June 2018.exe</w:t>
      </w:r>
    </w:p>
    <w:p w14:paraId="5909443C" w14:textId="1CB61BAE" w:rsidR="000A6855" w:rsidRDefault="000A6855" w:rsidP="000A6855">
      <w:pPr>
        <w:pStyle w:val="ListParagraph"/>
        <w:numPr>
          <w:ilvl w:val="1"/>
          <w:numId w:val="20"/>
        </w:numPr>
        <w:spacing w:after="160" w:line="259" w:lineRule="auto"/>
      </w:pPr>
      <w:r>
        <w:t>VMDas Folder</w:t>
      </w:r>
    </w:p>
    <w:p w14:paraId="47439E68" w14:textId="2016E00F" w:rsidR="00D36330" w:rsidRDefault="00D97503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Install RDI Tools, use defaults</w:t>
      </w:r>
    </w:p>
    <w:p w14:paraId="5C648554" w14:textId="0786AA16" w:rsidR="00D97503" w:rsidRDefault="00D97503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Install VMDas, use defaults</w:t>
      </w:r>
    </w:p>
    <w:p w14:paraId="7B649A7C" w14:textId="21ECAC56" w:rsidR="00D97503" w:rsidRDefault="00AF4294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Start BBTalk (shortcut on Desktop)</w:t>
      </w:r>
    </w:p>
    <w:p w14:paraId="76E210D3" w14:textId="272673B2" w:rsidR="00AF4294" w:rsidRDefault="0055167A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For Device select Work Horse</w:t>
      </w:r>
      <w:r w:rsidR="009C5992">
        <w:t>, for COM select right port, click Next</w:t>
      </w:r>
    </w:p>
    <w:p w14:paraId="26583945" w14:textId="33381179" w:rsidR="009C5992" w:rsidRDefault="009C5992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Leave default baud etc (9600, N, 8, 1)</w:t>
      </w:r>
    </w:p>
    <w:p w14:paraId="2B465120" w14:textId="2BE63CF4" w:rsidR="009C5992" w:rsidRDefault="009C5992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Click Finish to get terminal window</w:t>
      </w:r>
    </w:p>
    <w:p w14:paraId="06674F4D" w14:textId="1C49039B" w:rsidR="009C5992" w:rsidRDefault="009B7880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Click the B to send a break and confirm coms</w:t>
      </w:r>
    </w:p>
    <w:p w14:paraId="27017868" w14:textId="7F4705CC" w:rsidR="009B7880" w:rsidRDefault="009B7880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At the &gt; prompt, type: cb511 (sets buad</w:t>
      </w:r>
      <w:r w:rsidR="00952C5F">
        <w:t xml:space="preserve"> to 19200, N, 8, 1)</w:t>
      </w:r>
    </w:p>
    <w:p w14:paraId="06D3CADB" w14:textId="23B3CD60" w:rsidR="00952C5F" w:rsidRDefault="00952C5F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Should get CK and </w:t>
      </w:r>
      <w:r w:rsidR="00583242">
        <w:t>message saying saved</w:t>
      </w:r>
    </w:p>
    <w:p w14:paraId="720631B6" w14:textId="26855FA5" w:rsidR="00AB6B27" w:rsidRDefault="00AB6B27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Cycle power to ADCP, then restart the BBTalk at 19200 to confirm</w:t>
      </w:r>
    </w:p>
    <w:p w14:paraId="3532A4EB" w14:textId="3AD26126" w:rsidR="00583242" w:rsidRDefault="00D246DF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At prompt, type PS0 for system info</w:t>
      </w:r>
    </w:p>
    <w:p w14:paraId="51C1153D" w14:textId="0F50FF7D" w:rsidR="00D246DF" w:rsidRDefault="00D246DF" w:rsidP="00D246DF">
      <w:pPr>
        <w:pStyle w:val="ListParagraph"/>
        <w:numPr>
          <w:ilvl w:val="0"/>
          <w:numId w:val="20"/>
        </w:numPr>
        <w:spacing w:after="160" w:line="259" w:lineRule="auto"/>
      </w:pPr>
      <w:r>
        <w:t>type PA to init ADCP</w:t>
      </w:r>
      <w:r w:rsidR="00F9745E">
        <w:t xml:space="preserve"> and perform pre-deployment tests: check output</w:t>
      </w:r>
      <w:r w:rsidR="0003118E">
        <w:t xml:space="preserve"> ??</w:t>
      </w:r>
    </w:p>
    <w:p w14:paraId="1C23A855" w14:textId="65A522C9" w:rsidR="00D246DF" w:rsidRDefault="00D246DF" w:rsidP="00D246DF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type </w:t>
      </w:r>
      <w:r w:rsidR="00D463B0">
        <w:t>PC1 to check beams out of water, rubbing faces</w:t>
      </w:r>
    </w:p>
    <w:p w14:paraId="7ED67784" w14:textId="4A16A014" w:rsidR="00D246DF" w:rsidRDefault="00D246DF" w:rsidP="00D246DF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type </w:t>
      </w:r>
      <w:r w:rsidR="00D463B0">
        <w:t xml:space="preserve">PT200 to run all onboard tests: </w:t>
      </w:r>
      <w:r w:rsidR="00B75262">
        <w:t>can be out of water?</w:t>
      </w:r>
    </w:p>
    <w:p w14:paraId="357DFA6D" w14:textId="3015A39E" w:rsidR="005214FC" w:rsidRDefault="005214FC" w:rsidP="005214FC">
      <w:pPr>
        <w:pStyle w:val="Heading1"/>
      </w:pPr>
      <w:r>
        <w:t>Setup ADCP folder, test VMDas:</w:t>
      </w:r>
    </w:p>
    <w:p w14:paraId="3CFCED48" w14:textId="3CC73006" w:rsidR="005214FC" w:rsidRDefault="005214FC" w:rsidP="005214FC">
      <w:pPr>
        <w:pStyle w:val="ListParagraph"/>
        <w:numPr>
          <w:ilvl w:val="0"/>
          <w:numId w:val="20"/>
        </w:numPr>
        <w:spacing w:after="160" w:line="259" w:lineRule="auto"/>
      </w:pPr>
      <w:r>
        <w:t>Locate and copy _ADCP folder for customer</w:t>
      </w:r>
      <w:r w:rsidR="007E3FCE">
        <w:t xml:space="preserve"> to C:\_ADCP</w:t>
      </w:r>
    </w:p>
    <w:p w14:paraId="0E1ED858" w14:textId="6D15D6A9" w:rsidR="00D246DF" w:rsidRDefault="008B19DC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Start VMDas, then File, Collect Data</w:t>
      </w:r>
    </w:p>
    <w:p w14:paraId="131E1F07" w14:textId="66F26C6B" w:rsidR="008B19DC" w:rsidRDefault="00DB47B4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Click Options, Load, then select the 300 Defaults.ini in the </w:t>
      </w:r>
      <w:r w:rsidR="006B4EF9">
        <w:t>_</w:t>
      </w:r>
      <w:r>
        <w:t>ADCP folder</w:t>
      </w:r>
    </w:p>
    <w:p w14:paraId="5A6886D2" w14:textId="277B599F" w:rsidR="00DB47B4" w:rsidRDefault="00B42807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Click Options, Edit Data Options</w:t>
      </w:r>
    </w:p>
    <w:p w14:paraId="2998B3E2" w14:textId="77777777" w:rsidR="00954F56" w:rsidRDefault="009F4DFF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Under Communi</w:t>
      </w:r>
      <w:r w:rsidR="00954F56">
        <w:t>ca</w:t>
      </w:r>
      <w:r>
        <w:t>tions</w:t>
      </w:r>
    </w:p>
    <w:p w14:paraId="5B321EFC" w14:textId="05CB7100" w:rsidR="00B42807" w:rsidRDefault="00631240" w:rsidP="00954F56">
      <w:pPr>
        <w:pStyle w:val="ListParagraph"/>
        <w:numPr>
          <w:ilvl w:val="1"/>
          <w:numId w:val="20"/>
        </w:numPr>
        <w:spacing w:after="160" w:line="259" w:lineRule="auto"/>
      </w:pPr>
      <w:r>
        <w:t xml:space="preserve">Check </w:t>
      </w:r>
      <w:r w:rsidR="00FE18DD">
        <w:t>ADCP port</w:t>
      </w:r>
      <w:r w:rsidR="00BC7F97">
        <w:t xml:space="preserve"> and NMEA 1 port</w:t>
      </w:r>
    </w:p>
    <w:p w14:paraId="7C8F6639" w14:textId="1B7C6390" w:rsidR="00BC7F97" w:rsidRDefault="00954F56" w:rsidP="00D36330">
      <w:pPr>
        <w:pStyle w:val="ListParagraph"/>
        <w:numPr>
          <w:ilvl w:val="0"/>
          <w:numId w:val="20"/>
        </w:numPr>
        <w:spacing w:after="160" w:line="259" w:lineRule="auto"/>
      </w:pPr>
      <w:r>
        <w:t>Under ADCP Setup</w:t>
      </w:r>
    </w:p>
    <w:p w14:paraId="543A196F" w14:textId="2B387B51" w:rsidR="00667277" w:rsidRDefault="00667277" w:rsidP="00667277">
      <w:pPr>
        <w:pStyle w:val="ListParagraph"/>
        <w:numPr>
          <w:ilvl w:val="1"/>
          <w:numId w:val="20"/>
        </w:numPr>
        <w:spacing w:after="160" w:line="259" w:lineRule="auto"/>
      </w:pPr>
      <w:r>
        <w:t xml:space="preserve">Confirm ADCP Setup from File </w:t>
      </w:r>
      <w:r w:rsidR="001E6762">
        <w:t>is set to correct ini (use Browse)</w:t>
      </w:r>
    </w:p>
    <w:p w14:paraId="65AC3189" w14:textId="137FF0B8" w:rsidR="00A67FD6" w:rsidRDefault="00A67FD6" w:rsidP="00A67FD6">
      <w:pPr>
        <w:pStyle w:val="ListParagraph"/>
        <w:numPr>
          <w:ilvl w:val="0"/>
          <w:numId w:val="20"/>
        </w:numPr>
        <w:spacing w:after="160" w:line="259" w:lineRule="auto"/>
      </w:pPr>
      <w:r>
        <w:t>Under Recording</w:t>
      </w:r>
    </w:p>
    <w:p w14:paraId="19F5314F" w14:textId="35B89157" w:rsidR="00A67FD6" w:rsidRDefault="00A67FD6" w:rsidP="00A67FD6">
      <w:pPr>
        <w:pStyle w:val="ListParagraph"/>
        <w:numPr>
          <w:ilvl w:val="1"/>
          <w:numId w:val="20"/>
        </w:numPr>
        <w:spacing w:after="160" w:line="259" w:lineRule="auto"/>
      </w:pPr>
      <w:r>
        <w:t xml:space="preserve">Confirm </w:t>
      </w:r>
      <w:r w:rsidR="001E6762">
        <w:t>Primary Path is set correctly (use Browse)</w:t>
      </w:r>
    </w:p>
    <w:p w14:paraId="6C9CA64C" w14:textId="0EADBB8B" w:rsidR="0071226C" w:rsidRDefault="0071226C" w:rsidP="0071226C">
      <w:pPr>
        <w:pStyle w:val="ListParagraph"/>
        <w:numPr>
          <w:ilvl w:val="0"/>
          <w:numId w:val="20"/>
        </w:numPr>
        <w:spacing w:after="160" w:line="259" w:lineRule="auto"/>
      </w:pPr>
      <w:r>
        <w:t>Under NAV</w:t>
      </w:r>
    </w:p>
    <w:p w14:paraId="0FDA34BE" w14:textId="77777777" w:rsidR="0071226C" w:rsidRDefault="0071226C" w:rsidP="0071226C">
      <w:pPr>
        <w:pStyle w:val="ListParagraph"/>
        <w:numPr>
          <w:ilvl w:val="1"/>
          <w:numId w:val="20"/>
        </w:numPr>
        <w:spacing w:after="160" w:line="259" w:lineRule="auto"/>
      </w:pPr>
      <w:r>
        <w:t>Confirm both are set to NMEA1</w:t>
      </w:r>
    </w:p>
    <w:p w14:paraId="3A22AF0F" w14:textId="12A8AC1A" w:rsidR="00FE38CD" w:rsidRDefault="00FE38CD" w:rsidP="00FE38CD">
      <w:pPr>
        <w:pStyle w:val="ListParagraph"/>
        <w:numPr>
          <w:ilvl w:val="0"/>
          <w:numId w:val="20"/>
        </w:numPr>
        <w:spacing w:after="160" w:line="259" w:lineRule="auto"/>
      </w:pPr>
      <w:r>
        <w:t>Under Averaging</w:t>
      </w:r>
    </w:p>
    <w:p w14:paraId="42A7F7BD" w14:textId="2A96878B" w:rsidR="001D4EA6" w:rsidRDefault="001D4EA6" w:rsidP="00FE38CD">
      <w:pPr>
        <w:pStyle w:val="ListParagraph"/>
        <w:numPr>
          <w:ilvl w:val="1"/>
          <w:numId w:val="20"/>
        </w:numPr>
        <w:spacing w:after="160" w:line="259" w:lineRule="auto"/>
      </w:pPr>
      <w:r>
        <w:t>Use 15 / 60 for bottom track and calibration</w:t>
      </w:r>
    </w:p>
    <w:p w14:paraId="3EC6B4EA" w14:textId="20B6DC44" w:rsidR="0059211B" w:rsidRDefault="001D4EA6" w:rsidP="0059211B">
      <w:pPr>
        <w:pStyle w:val="ListParagraph"/>
        <w:numPr>
          <w:ilvl w:val="1"/>
          <w:numId w:val="20"/>
        </w:numPr>
        <w:spacing w:after="160" w:line="259" w:lineRule="auto"/>
      </w:pPr>
      <w:r>
        <w:t>Use 60 / 300 for normal use</w:t>
      </w:r>
    </w:p>
    <w:p w14:paraId="2626032E" w14:textId="10B0BED1" w:rsidR="008C0F8E" w:rsidRDefault="008C0F8E" w:rsidP="008C0F8E">
      <w:pPr>
        <w:pStyle w:val="Heading1"/>
      </w:pPr>
      <w:r>
        <w:t>Standard Startup and Run:</w:t>
      </w:r>
    </w:p>
    <w:p w14:paraId="6D39E94D" w14:textId="77777777" w:rsidR="00B70ECA" w:rsidRDefault="00B70ECA" w:rsidP="008C0F8E">
      <w:pPr>
        <w:pStyle w:val="ListParagraph"/>
        <w:numPr>
          <w:ilvl w:val="0"/>
          <w:numId w:val="20"/>
        </w:numPr>
        <w:spacing w:after="160" w:line="259" w:lineRule="auto"/>
      </w:pPr>
      <w:r>
        <w:t>Power up GPS and ADCP</w:t>
      </w:r>
    </w:p>
    <w:p w14:paraId="1B54B1E3" w14:textId="071289B7" w:rsidR="008C0F8E" w:rsidRDefault="008C0F8E" w:rsidP="008C0F8E">
      <w:pPr>
        <w:pStyle w:val="ListParagraph"/>
        <w:numPr>
          <w:ilvl w:val="0"/>
          <w:numId w:val="20"/>
        </w:numPr>
        <w:spacing w:after="160" w:line="259" w:lineRule="auto"/>
      </w:pPr>
      <w:r>
        <w:t>Start BBTalk</w:t>
      </w:r>
    </w:p>
    <w:p w14:paraId="03BF3068" w14:textId="77777777" w:rsidR="00AF6383" w:rsidRDefault="00AF6383" w:rsidP="00AF6383">
      <w:pPr>
        <w:pStyle w:val="ListParagraph"/>
        <w:numPr>
          <w:ilvl w:val="0"/>
          <w:numId w:val="20"/>
        </w:numPr>
        <w:spacing w:after="160" w:line="259" w:lineRule="auto"/>
      </w:pPr>
      <w:r>
        <w:t>For Device select Work Horse, for COM select right port, click Next</w:t>
      </w:r>
    </w:p>
    <w:p w14:paraId="0EBA2AE9" w14:textId="583C2CD3" w:rsidR="00AF6383" w:rsidRDefault="00C434F9" w:rsidP="005B294F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Set </w:t>
      </w:r>
      <w:r w:rsidR="00AF6383">
        <w:t xml:space="preserve">baud </w:t>
      </w:r>
      <w:r>
        <w:t>19200</w:t>
      </w:r>
      <w:r w:rsidR="00A40716">
        <w:t>, N, 1, N</w:t>
      </w:r>
      <w:r w:rsidR="005F0747">
        <w:t>, click Next, c</w:t>
      </w:r>
      <w:r w:rsidR="00AF6383">
        <w:t>lick Finish</w:t>
      </w:r>
    </w:p>
    <w:p w14:paraId="170CE7EA" w14:textId="77777777" w:rsidR="00AF6383" w:rsidRDefault="00AF6383" w:rsidP="00AF6383">
      <w:pPr>
        <w:pStyle w:val="ListParagraph"/>
        <w:numPr>
          <w:ilvl w:val="0"/>
          <w:numId w:val="20"/>
        </w:numPr>
        <w:spacing w:after="160" w:line="259" w:lineRule="auto"/>
      </w:pPr>
      <w:r>
        <w:t>Click the B to send a break and confirm coms</w:t>
      </w:r>
    </w:p>
    <w:p w14:paraId="467B63F9" w14:textId="41916E13" w:rsidR="00AF6383" w:rsidRDefault="00AF6383" w:rsidP="00AF6383">
      <w:pPr>
        <w:pStyle w:val="ListParagraph"/>
        <w:numPr>
          <w:ilvl w:val="0"/>
          <w:numId w:val="20"/>
        </w:numPr>
        <w:spacing w:after="160" w:line="259" w:lineRule="auto"/>
      </w:pPr>
      <w:r>
        <w:t>type PA to init ADCP and perform pre-deployment tests</w:t>
      </w:r>
    </w:p>
    <w:p w14:paraId="3462162F" w14:textId="35A6740E" w:rsidR="003268F9" w:rsidRDefault="003268F9" w:rsidP="00AF6383">
      <w:pPr>
        <w:pStyle w:val="ListParagraph"/>
        <w:numPr>
          <w:ilvl w:val="0"/>
          <w:numId w:val="20"/>
        </w:numPr>
        <w:spacing w:after="160" w:line="259" w:lineRule="auto"/>
      </w:pPr>
      <w:r>
        <w:t>Close BBTalk, startup VMDas</w:t>
      </w:r>
    </w:p>
    <w:p w14:paraId="632CE4FC" w14:textId="4C34E17D" w:rsidR="005613B5" w:rsidRDefault="005613B5" w:rsidP="00AF6383">
      <w:pPr>
        <w:pStyle w:val="ListParagraph"/>
        <w:numPr>
          <w:ilvl w:val="0"/>
          <w:numId w:val="20"/>
        </w:numPr>
        <w:spacing w:after="160" w:line="259" w:lineRule="auto"/>
      </w:pPr>
      <w:r>
        <w:t>Click File, Collect Data, Play</w:t>
      </w:r>
    </w:p>
    <w:p w14:paraId="70792E29" w14:textId="476DE246" w:rsidR="00901ED4" w:rsidRDefault="00901ED4" w:rsidP="00AF6383">
      <w:pPr>
        <w:pStyle w:val="ListParagraph"/>
        <w:numPr>
          <w:ilvl w:val="0"/>
          <w:numId w:val="20"/>
        </w:numPr>
        <w:spacing w:after="160" w:line="259" w:lineRule="auto"/>
      </w:pPr>
      <w:r>
        <w:lastRenderedPageBreak/>
        <w:t xml:space="preserve">Confirm </w:t>
      </w:r>
      <w:r w:rsidR="005F46FE">
        <w:t xml:space="preserve">text appears </w:t>
      </w:r>
      <w:r>
        <w:t>in both text windows</w:t>
      </w:r>
      <w:r w:rsidR="005F46FE">
        <w:t>: ADCP and GPS verifying coms to both</w:t>
      </w:r>
    </w:p>
    <w:p w14:paraId="360AF3EE" w14:textId="5A96FD9F" w:rsidR="00790AF9" w:rsidRDefault="00790AF9" w:rsidP="00AF6383">
      <w:pPr>
        <w:pStyle w:val="ListParagraph"/>
        <w:numPr>
          <w:ilvl w:val="0"/>
          <w:numId w:val="20"/>
        </w:numPr>
        <w:spacing w:after="160" w:line="259" w:lineRule="auto"/>
      </w:pPr>
      <w:r>
        <w:t>Click Stop</w:t>
      </w:r>
      <w:r w:rsidR="00F5340B">
        <w:t xml:space="preserve"> when done</w:t>
      </w:r>
    </w:p>
    <w:p w14:paraId="33587415" w14:textId="10119543" w:rsidR="00EC7BE4" w:rsidRDefault="00EC7BE4" w:rsidP="00AF6383">
      <w:pPr>
        <w:pStyle w:val="Heading1"/>
      </w:pPr>
      <w:r>
        <w:t xml:space="preserve">Calibration of ADCP: </w:t>
      </w:r>
      <w:r w:rsidR="009A1BCF">
        <w:t>still working on this</w:t>
      </w:r>
    </w:p>
    <w:p w14:paraId="636A07E4" w14:textId="7DA6AA20" w:rsidR="00EC7BE4" w:rsidRDefault="009A1BCF" w:rsidP="00EC7BE4">
      <w:pPr>
        <w:pStyle w:val="ListParagraph"/>
        <w:numPr>
          <w:ilvl w:val="0"/>
          <w:numId w:val="20"/>
        </w:numPr>
        <w:spacing w:after="160" w:line="259" w:lineRule="auto"/>
      </w:pPr>
      <w:r>
        <w:t xml:space="preserve">Turn on bottom track settings or use </w:t>
      </w:r>
      <w:r w:rsidR="00680406">
        <w:t xml:space="preserve">appropriate setup </w:t>
      </w:r>
      <w:r>
        <w:t>TXT file</w:t>
      </w:r>
    </w:p>
    <w:p w14:paraId="028823F4" w14:textId="1F4A8980" w:rsidR="00680406" w:rsidRDefault="00680406" w:rsidP="00EC7BE4">
      <w:pPr>
        <w:pStyle w:val="ListParagraph"/>
        <w:numPr>
          <w:ilvl w:val="0"/>
          <w:numId w:val="20"/>
        </w:numPr>
        <w:spacing w:after="160" w:line="259" w:lineRule="auto"/>
      </w:pPr>
      <w:r>
        <w:t>Use the 15 / 60 settings for calibration</w:t>
      </w:r>
    </w:p>
    <w:p w14:paraId="317CCA79" w14:textId="25D49598" w:rsidR="00680406" w:rsidRDefault="007958AB" w:rsidP="00EC7BE4">
      <w:pPr>
        <w:pStyle w:val="ListParagraph"/>
        <w:numPr>
          <w:ilvl w:val="0"/>
          <w:numId w:val="20"/>
        </w:numPr>
        <w:spacing w:after="160" w:line="259" w:lineRule="auto"/>
      </w:pPr>
      <w:r>
        <w:t>Turn on Leader (LDR), Bottom Track (BOT) and Navigation (NAV) panes</w:t>
      </w:r>
    </w:p>
    <w:p w14:paraId="0E3014E6" w14:textId="5E159841" w:rsidR="007958AB" w:rsidRDefault="007958AB" w:rsidP="00EC7BE4">
      <w:pPr>
        <w:pStyle w:val="ListParagraph"/>
        <w:numPr>
          <w:ilvl w:val="0"/>
          <w:numId w:val="20"/>
        </w:numPr>
        <w:spacing w:after="160" w:line="259" w:lineRule="auto"/>
      </w:pPr>
      <w:r>
        <w:t>Compare BOT Direction to NAV Made Good Degrees</w:t>
      </w:r>
    </w:p>
    <w:p w14:paraId="06C97138" w14:textId="1B788C85" w:rsidR="007958AB" w:rsidRDefault="00251D96" w:rsidP="00EC7BE4">
      <w:pPr>
        <w:pStyle w:val="ListParagraph"/>
        <w:numPr>
          <w:ilvl w:val="0"/>
          <w:numId w:val="20"/>
        </w:numPr>
        <w:spacing w:after="160" w:line="259" w:lineRule="auto"/>
      </w:pPr>
      <w:r>
        <w:t>Setting is in Transform tab: EA Heading alignment error</w:t>
      </w:r>
    </w:p>
    <w:p w14:paraId="521EAFBB" w14:textId="78D30F1A" w:rsidR="00251D96" w:rsidRDefault="00251D96" w:rsidP="00EC7BE4">
      <w:pPr>
        <w:pStyle w:val="ListParagraph"/>
        <w:numPr>
          <w:ilvl w:val="0"/>
          <w:numId w:val="20"/>
        </w:numPr>
        <w:spacing w:after="160" w:line="259" w:lineRule="auto"/>
      </w:pPr>
      <w:r>
        <w:t>Save INI file to store (may be automatic? – check)</w:t>
      </w:r>
    </w:p>
    <w:sectPr w:rsidR="00251D96" w:rsidSect="00BD3B9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080" w:right="1440" w:bottom="1080" w:left="1440" w:header="706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40527" w14:textId="77777777" w:rsidR="005C6C19" w:rsidRDefault="005C6C19" w:rsidP="00633A22">
      <w:r>
        <w:separator/>
      </w:r>
    </w:p>
  </w:endnote>
  <w:endnote w:type="continuationSeparator" w:id="0">
    <w:p w14:paraId="02E786D8" w14:textId="77777777" w:rsidR="005C6C19" w:rsidRDefault="005C6C19" w:rsidP="00633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Mincho">
    <w:altName w:val="MS PMincho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F3851" w14:textId="77777777" w:rsidR="00231BE1" w:rsidRDefault="00231B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51A37" w14:textId="13FFC4DA" w:rsidR="00541F1E" w:rsidRDefault="00A20D1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581BB0" wp14:editId="67E76CD2">
              <wp:simplePos x="0" y="0"/>
              <wp:positionH relativeFrom="column">
                <wp:posOffset>-285750</wp:posOffset>
              </wp:positionH>
              <wp:positionV relativeFrom="paragraph">
                <wp:posOffset>-163830</wp:posOffset>
              </wp:positionV>
              <wp:extent cx="6724650" cy="266700"/>
              <wp:effectExtent l="0" t="0" r="19050" b="1905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24650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3DC84F0" w14:textId="761346EC" w:rsidR="00A20D1B" w:rsidRDefault="00F5340B">
                          <w:r>
                            <w:fldChar w:fldCharType="begin"/>
                          </w:r>
                          <w:r>
                            <w:instrText xml:space="preserve"> FILENAME \* MERGEFORM</w:instrText>
                          </w:r>
                          <w:r>
                            <w:instrText xml:space="preserve">AT </w:instrText>
                          </w:r>
                          <w:r>
                            <w:fldChar w:fldCharType="separate"/>
                          </w:r>
                          <w:r w:rsidR="00231BE1">
                            <w:rPr>
                              <w:noProof/>
                            </w:rPr>
                            <w:t>Peplink Setup.docx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="00A20D1B">
                            <w:ptab w:relativeTo="margin" w:alignment="center" w:leader="none"/>
                          </w:r>
                          <w:r w:rsidR="00A20D1B">
                            <w:fldChar w:fldCharType="begin"/>
                          </w:r>
                          <w:r w:rsidR="00A20D1B">
                            <w:instrText xml:space="preserve"> DATE \@ "M/d/yyyy" </w:instrText>
                          </w:r>
                          <w:r w:rsidR="00A20D1B">
                            <w:fldChar w:fldCharType="separate"/>
                          </w:r>
                          <w:r w:rsidR="00EB0024">
                            <w:rPr>
                              <w:noProof/>
                            </w:rPr>
                            <w:t>5/11/2023</w:t>
                          </w:r>
                          <w:r w:rsidR="00A20D1B">
                            <w:fldChar w:fldCharType="end"/>
                          </w:r>
                          <w:r w:rsidR="00A20D1B">
                            <w:ptab w:relativeTo="margin" w:alignment="right" w:leader="none"/>
                          </w:r>
                          <w:r w:rsidR="00A20D1B" w:rsidRPr="00541F1E">
                            <w:fldChar w:fldCharType="begin"/>
                          </w:r>
                          <w:r w:rsidR="00A20D1B" w:rsidRPr="00541F1E">
                            <w:instrText xml:space="preserve"> PAGE   \* MERGEFORMAT </w:instrText>
                          </w:r>
                          <w:r w:rsidR="00A20D1B" w:rsidRPr="00541F1E">
                            <w:fldChar w:fldCharType="separate"/>
                          </w:r>
                          <w:r w:rsidR="00A20D1B">
                            <w:t>1</w:t>
                          </w:r>
                          <w:r w:rsidR="00A20D1B" w:rsidRPr="00541F1E"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581B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22.5pt;margin-top:-12.9pt;width:529.5pt;height:2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" fillcolor="white [3201]" strokeweight=".5pt">
              <v:textbox>
                <w:txbxContent>
                  <w:p w14:paraId="33DC84F0" w14:textId="761346EC" w:rsidR="00A20D1B" w:rsidRDefault="00F5340B">
                    <w:r>
                      <w:fldChar w:fldCharType="begin"/>
                    </w:r>
                    <w:r>
                      <w:instrText xml:space="preserve"> FILENAME \* MERGEFORM</w:instrText>
                    </w:r>
                    <w:r>
                      <w:instrText xml:space="preserve">AT </w:instrText>
                    </w:r>
                    <w:r>
                      <w:fldChar w:fldCharType="separate"/>
                    </w:r>
                    <w:r w:rsidR="00231BE1">
                      <w:rPr>
                        <w:noProof/>
                      </w:rPr>
                      <w:t>Peplink Setup.docx</w:t>
                    </w:r>
                    <w:r>
                      <w:rPr>
                        <w:noProof/>
                      </w:rPr>
                      <w:fldChar w:fldCharType="end"/>
                    </w:r>
                    <w:r w:rsidR="00A20D1B">
                      <w:ptab w:relativeTo="margin" w:alignment="center" w:leader="none"/>
                    </w:r>
                    <w:r w:rsidR="00A20D1B">
                      <w:fldChar w:fldCharType="begin"/>
                    </w:r>
                    <w:r w:rsidR="00A20D1B">
                      <w:instrText xml:space="preserve"> DATE \@ "M/d/yyyy" </w:instrText>
                    </w:r>
                    <w:r w:rsidR="00A20D1B">
                      <w:fldChar w:fldCharType="separate"/>
                    </w:r>
                    <w:r w:rsidR="00EB0024">
                      <w:rPr>
                        <w:noProof/>
                      </w:rPr>
                      <w:t>5/11/2023</w:t>
                    </w:r>
                    <w:r w:rsidR="00A20D1B">
                      <w:fldChar w:fldCharType="end"/>
                    </w:r>
                    <w:r w:rsidR="00A20D1B">
                      <w:ptab w:relativeTo="margin" w:alignment="right" w:leader="none"/>
                    </w:r>
                    <w:r w:rsidR="00A20D1B" w:rsidRPr="00541F1E">
                      <w:fldChar w:fldCharType="begin"/>
                    </w:r>
                    <w:r w:rsidR="00A20D1B" w:rsidRPr="00541F1E">
                      <w:instrText xml:space="preserve"> PAGE   \* MERGEFORMAT </w:instrText>
                    </w:r>
                    <w:r w:rsidR="00A20D1B" w:rsidRPr="00541F1E">
                      <w:fldChar w:fldCharType="separate"/>
                    </w:r>
                    <w:r w:rsidR="00A20D1B">
                      <w:t>1</w:t>
                    </w:r>
                    <w:r w:rsidR="00A20D1B" w:rsidRPr="00541F1E">
                      <w:rPr>
                        <w:b/>
                        <w:bCs/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501DB" w14:textId="77777777" w:rsidR="00231BE1" w:rsidRDefault="00231B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CA820" w14:textId="77777777" w:rsidR="005C6C19" w:rsidRDefault="005C6C19" w:rsidP="00633A22">
      <w:r>
        <w:separator/>
      </w:r>
    </w:p>
  </w:footnote>
  <w:footnote w:type="continuationSeparator" w:id="0">
    <w:p w14:paraId="518CE26A" w14:textId="77777777" w:rsidR="005C6C19" w:rsidRDefault="005C6C19" w:rsidP="00633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36202" w14:textId="77777777" w:rsidR="00231BE1" w:rsidRDefault="00231B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82647" w14:textId="77777777" w:rsidR="00231BE1" w:rsidRDefault="00231B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7502F" w14:textId="77777777" w:rsidR="00231BE1" w:rsidRDefault="00231B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186D29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46047B2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13822903"/>
    <w:multiLevelType w:val="hybridMultilevel"/>
    <w:tmpl w:val="2004AE7E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D2F0C"/>
    <w:multiLevelType w:val="hybridMultilevel"/>
    <w:tmpl w:val="1C5A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E795F"/>
    <w:multiLevelType w:val="hybridMultilevel"/>
    <w:tmpl w:val="01F6BD36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B2437"/>
    <w:multiLevelType w:val="hybridMultilevel"/>
    <w:tmpl w:val="F33C083E"/>
    <w:lvl w:ilvl="0" w:tplc="DADE02BE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84AB8"/>
    <w:multiLevelType w:val="hybridMultilevel"/>
    <w:tmpl w:val="745EA472"/>
    <w:lvl w:ilvl="0" w:tplc="E266EAA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36011"/>
    <w:multiLevelType w:val="hybridMultilevel"/>
    <w:tmpl w:val="482E6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56341F"/>
    <w:multiLevelType w:val="hybridMultilevel"/>
    <w:tmpl w:val="8D52F092"/>
    <w:lvl w:ilvl="0" w:tplc="E266EAA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173A3"/>
    <w:multiLevelType w:val="hybridMultilevel"/>
    <w:tmpl w:val="10980A6A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290C35"/>
    <w:multiLevelType w:val="hybridMultilevel"/>
    <w:tmpl w:val="DA60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70EAD"/>
    <w:multiLevelType w:val="hybridMultilevel"/>
    <w:tmpl w:val="11CC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D01C43"/>
    <w:multiLevelType w:val="hybridMultilevel"/>
    <w:tmpl w:val="EA1CB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E443A4"/>
    <w:multiLevelType w:val="hybridMultilevel"/>
    <w:tmpl w:val="74381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2E5A4C"/>
    <w:multiLevelType w:val="hybridMultilevel"/>
    <w:tmpl w:val="D70EC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5308DE"/>
    <w:multiLevelType w:val="hybridMultilevel"/>
    <w:tmpl w:val="9654B1D8"/>
    <w:lvl w:ilvl="0" w:tplc="822EB622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  <w:b w:val="0"/>
        <w:i w:val="0"/>
        <w:color w:val="1F497D" w:themeColor="text2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0835BD"/>
    <w:multiLevelType w:val="hybridMultilevel"/>
    <w:tmpl w:val="AD06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9C3819"/>
    <w:multiLevelType w:val="hybridMultilevel"/>
    <w:tmpl w:val="0A326206"/>
    <w:lvl w:ilvl="0" w:tplc="C54EE6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215534"/>
    <w:multiLevelType w:val="hybridMultilevel"/>
    <w:tmpl w:val="575A8E52"/>
    <w:lvl w:ilvl="0" w:tplc="E266EAA6">
      <w:start w:val="1"/>
      <w:numFmt w:val="bullet"/>
      <w:lvlText w:val=""/>
      <w:lvlJc w:val="left"/>
      <w:pPr>
        <w:ind w:left="720" w:hanging="360"/>
      </w:pPr>
      <w:rPr>
        <w:rFonts w:ascii="Symbol" w:hAnsi="Symbol" w:hint="default"/>
      </w:rPr>
    </w:lvl>
    <w:lvl w:ilvl="1" w:tplc="5498B78C">
      <w:start w:val="1400"/>
      <w:numFmt w:val="bullet"/>
      <w:lvlText w:val="-"/>
      <w:lvlJc w:val="left"/>
      <w:pPr>
        <w:ind w:left="1800" w:hanging="72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E96535"/>
    <w:multiLevelType w:val="hybridMultilevel"/>
    <w:tmpl w:val="CD827B66"/>
    <w:lvl w:ilvl="0" w:tplc="B1F45E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7020D"/>
    <w:multiLevelType w:val="hybridMultilevel"/>
    <w:tmpl w:val="A5401056"/>
    <w:lvl w:ilvl="0" w:tplc="DADE02BE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191700">
    <w:abstractNumId w:val="16"/>
  </w:num>
  <w:num w:numId="2" w16cid:durableId="1573731615">
    <w:abstractNumId w:val="3"/>
  </w:num>
  <w:num w:numId="3" w16cid:durableId="963971750">
    <w:abstractNumId w:val="10"/>
  </w:num>
  <w:num w:numId="4" w16cid:durableId="1363482916">
    <w:abstractNumId w:val="13"/>
  </w:num>
  <w:num w:numId="5" w16cid:durableId="1811316558">
    <w:abstractNumId w:val="4"/>
  </w:num>
  <w:num w:numId="6" w16cid:durableId="2102989951">
    <w:abstractNumId w:val="9"/>
  </w:num>
  <w:num w:numId="7" w16cid:durableId="758983512">
    <w:abstractNumId w:val="19"/>
  </w:num>
  <w:num w:numId="8" w16cid:durableId="9797428">
    <w:abstractNumId w:val="2"/>
  </w:num>
  <w:num w:numId="9" w16cid:durableId="2048404158">
    <w:abstractNumId w:val="15"/>
  </w:num>
  <w:num w:numId="10" w16cid:durableId="367879360">
    <w:abstractNumId w:val="1"/>
  </w:num>
  <w:num w:numId="11" w16cid:durableId="1548486850">
    <w:abstractNumId w:val="0"/>
  </w:num>
  <w:num w:numId="12" w16cid:durableId="576551322">
    <w:abstractNumId w:val="12"/>
  </w:num>
  <w:num w:numId="13" w16cid:durableId="656568987">
    <w:abstractNumId w:val="17"/>
  </w:num>
  <w:num w:numId="14" w16cid:durableId="619655387">
    <w:abstractNumId w:val="7"/>
  </w:num>
  <w:num w:numId="15" w16cid:durableId="98334940">
    <w:abstractNumId w:val="11"/>
  </w:num>
  <w:num w:numId="16" w16cid:durableId="261451555">
    <w:abstractNumId w:val="6"/>
  </w:num>
  <w:num w:numId="17" w16cid:durableId="1587033465">
    <w:abstractNumId w:val="18"/>
  </w:num>
  <w:num w:numId="18" w16cid:durableId="1135097680">
    <w:abstractNumId w:val="8"/>
  </w:num>
  <w:num w:numId="19" w16cid:durableId="1827361261">
    <w:abstractNumId w:val="14"/>
  </w:num>
  <w:num w:numId="20" w16cid:durableId="611666508">
    <w:abstractNumId w:val="20"/>
  </w:num>
  <w:num w:numId="21" w16cid:durableId="1336835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95"/>
    <w:rsid w:val="000076B9"/>
    <w:rsid w:val="00020B58"/>
    <w:rsid w:val="00023226"/>
    <w:rsid w:val="0003118E"/>
    <w:rsid w:val="00034CD8"/>
    <w:rsid w:val="00042D57"/>
    <w:rsid w:val="00045044"/>
    <w:rsid w:val="00063FFF"/>
    <w:rsid w:val="00066ABB"/>
    <w:rsid w:val="00072723"/>
    <w:rsid w:val="0007762D"/>
    <w:rsid w:val="000964F7"/>
    <w:rsid w:val="000A1AB4"/>
    <w:rsid w:val="000A6855"/>
    <w:rsid w:val="000A7E97"/>
    <w:rsid w:val="000B02A3"/>
    <w:rsid w:val="000B4A9F"/>
    <w:rsid w:val="000C60EA"/>
    <w:rsid w:val="000C7381"/>
    <w:rsid w:val="000C7D72"/>
    <w:rsid w:val="000D04E1"/>
    <w:rsid w:val="000D52A8"/>
    <w:rsid w:val="000D7300"/>
    <w:rsid w:val="000E49C7"/>
    <w:rsid w:val="000E4EC5"/>
    <w:rsid w:val="000E501F"/>
    <w:rsid w:val="00113D13"/>
    <w:rsid w:val="001232C8"/>
    <w:rsid w:val="00123C6D"/>
    <w:rsid w:val="00132A40"/>
    <w:rsid w:val="00135E07"/>
    <w:rsid w:val="0014015B"/>
    <w:rsid w:val="001418C9"/>
    <w:rsid w:val="00143CE9"/>
    <w:rsid w:val="001465AC"/>
    <w:rsid w:val="00153445"/>
    <w:rsid w:val="0015492A"/>
    <w:rsid w:val="00166E62"/>
    <w:rsid w:val="00173794"/>
    <w:rsid w:val="00173A2A"/>
    <w:rsid w:val="0017511B"/>
    <w:rsid w:val="00175BB1"/>
    <w:rsid w:val="00180284"/>
    <w:rsid w:val="00180608"/>
    <w:rsid w:val="001A34B1"/>
    <w:rsid w:val="001B2853"/>
    <w:rsid w:val="001D2885"/>
    <w:rsid w:val="001D4EA6"/>
    <w:rsid w:val="001E184E"/>
    <w:rsid w:val="001E6762"/>
    <w:rsid w:val="001E6F85"/>
    <w:rsid w:val="001E75D1"/>
    <w:rsid w:val="001E7E74"/>
    <w:rsid w:val="001F2AA9"/>
    <w:rsid w:val="001F5885"/>
    <w:rsid w:val="001F79E3"/>
    <w:rsid w:val="0021202A"/>
    <w:rsid w:val="00222B79"/>
    <w:rsid w:val="00231BE1"/>
    <w:rsid w:val="002338E3"/>
    <w:rsid w:val="00235CF9"/>
    <w:rsid w:val="00243A0A"/>
    <w:rsid w:val="002446C4"/>
    <w:rsid w:val="00250A75"/>
    <w:rsid w:val="00251D96"/>
    <w:rsid w:val="00256B3C"/>
    <w:rsid w:val="00271D03"/>
    <w:rsid w:val="00281330"/>
    <w:rsid w:val="00283451"/>
    <w:rsid w:val="00286854"/>
    <w:rsid w:val="00295511"/>
    <w:rsid w:val="002A0984"/>
    <w:rsid w:val="002A3059"/>
    <w:rsid w:val="002B20AE"/>
    <w:rsid w:val="002B2863"/>
    <w:rsid w:val="002B71C6"/>
    <w:rsid w:val="002C768D"/>
    <w:rsid w:val="002E5491"/>
    <w:rsid w:val="00303BAA"/>
    <w:rsid w:val="00303EA2"/>
    <w:rsid w:val="00304CCA"/>
    <w:rsid w:val="00313378"/>
    <w:rsid w:val="003268F9"/>
    <w:rsid w:val="00327CFF"/>
    <w:rsid w:val="003412B2"/>
    <w:rsid w:val="00343E65"/>
    <w:rsid w:val="003525D3"/>
    <w:rsid w:val="003548D5"/>
    <w:rsid w:val="00355BBB"/>
    <w:rsid w:val="00370735"/>
    <w:rsid w:val="00375FAE"/>
    <w:rsid w:val="003804AC"/>
    <w:rsid w:val="003861F3"/>
    <w:rsid w:val="003A30E2"/>
    <w:rsid w:val="003A5A63"/>
    <w:rsid w:val="003E31C1"/>
    <w:rsid w:val="003E35DA"/>
    <w:rsid w:val="003E5917"/>
    <w:rsid w:val="003F24A9"/>
    <w:rsid w:val="003F55F6"/>
    <w:rsid w:val="003F6EB6"/>
    <w:rsid w:val="0041282B"/>
    <w:rsid w:val="004157CF"/>
    <w:rsid w:val="00416F16"/>
    <w:rsid w:val="00432E4A"/>
    <w:rsid w:val="00434F18"/>
    <w:rsid w:val="0043632A"/>
    <w:rsid w:val="00437B17"/>
    <w:rsid w:val="004511A0"/>
    <w:rsid w:val="004530D4"/>
    <w:rsid w:val="004605A2"/>
    <w:rsid w:val="00463D04"/>
    <w:rsid w:val="00472826"/>
    <w:rsid w:val="00487E62"/>
    <w:rsid w:val="004970DD"/>
    <w:rsid w:val="004A58D2"/>
    <w:rsid w:val="004B07B5"/>
    <w:rsid w:val="004B23EE"/>
    <w:rsid w:val="004B6355"/>
    <w:rsid w:val="004B6DAD"/>
    <w:rsid w:val="004C7892"/>
    <w:rsid w:val="004D3574"/>
    <w:rsid w:val="004E20E3"/>
    <w:rsid w:val="004E309C"/>
    <w:rsid w:val="004E4895"/>
    <w:rsid w:val="004E5183"/>
    <w:rsid w:val="004E69DE"/>
    <w:rsid w:val="004F42D6"/>
    <w:rsid w:val="00503BD5"/>
    <w:rsid w:val="00510F45"/>
    <w:rsid w:val="0051187B"/>
    <w:rsid w:val="00514811"/>
    <w:rsid w:val="005214FC"/>
    <w:rsid w:val="00522BEC"/>
    <w:rsid w:val="00541F1E"/>
    <w:rsid w:val="0054486F"/>
    <w:rsid w:val="00546B31"/>
    <w:rsid w:val="0055167A"/>
    <w:rsid w:val="00553018"/>
    <w:rsid w:val="00557B53"/>
    <w:rsid w:val="005613B5"/>
    <w:rsid w:val="005643D1"/>
    <w:rsid w:val="00566CDA"/>
    <w:rsid w:val="005701C6"/>
    <w:rsid w:val="00571D28"/>
    <w:rsid w:val="00572C85"/>
    <w:rsid w:val="00583242"/>
    <w:rsid w:val="00583493"/>
    <w:rsid w:val="00584C52"/>
    <w:rsid w:val="00590378"/>
    <w:rsid w:val="0059211B"/>
    <w:rsid w:val="005925B9"/>
    <w:rsid w:val="005B627E"/>
    <w:rsid w:val="005C324C"/>
    <w:rsid w:val="005C3E97"/>
    <w:rsid w:val="005C5DEC"/>
    <w:rsid w:val="005C649A"/>
    <w:rsid w:val="005C6C19"/>
    <w:rsid w:val="005D1652"/>
    <w:rsid w:val="005D6AB5"/>
    <w:rsid w:val="005D6DDC"/>
    <w:rsid w:val="005E69EE"/>
    <w:rsid w:val="005F0470"/>
    <w:rsid w:val="005F0747"/>
    <w:rsid w:val="005F36E7"/>
    <w:rsid w:val="005F46FE"/>
    <w:rsid w:val="005F6FAF"/>
    <w:rsid w:val="00602342"/>
    <w:rsid w:val="00602C99"/>
    <w:rsid w:val="006036E9"/>
    <w:rsid w:val="00611ED6"/>
    <w:rsid w:val="00624295"/>
    <w:rsid w:val="006273E3"/>
    <w:rsid w:val="00631240"/>
    <w:rsid w:val="00633A22"/>
    <w:rsid w:val="0064411A"/>
    <w:rsid w:val="00645B33"/>
    <w:rsid w:val="0065193A"/>
    <w:rsid w:val="006534CF"/>
    <w:rsid w:val="00667277"/>
    <w:rsid w:val="00680406"/>
    <w:rsid w:val="00682710"/>
    <w:rsid w:val="0069648E"/>
    <w:rsid w:val="006A724C"/>
    <w:rsid w:val="006B4EF9"/>
    <w:rsid w:val="006E5D73"/>
    <w:rsid w:val="006E6AB6"/>
    <w:rsid w:val="006F5596"/>
    <w:rsid w:val="006F6D95"/>
    <w:rsid w:val="00706324"/>
    <w:rsid w:val="0071226C"/>
    <w:rsid w:val="00712AC9"/>
    <w:rsid w:val="00722CEC"/>
    <w:rsid w:val="00736AAA"/>
    <w:rsid w:val="00737CFA"/>
    <w:rsid w:val="007423B5"/>
    <w:rsid w:val="007522BE"/>
    <w:rsid w:val="00756F44"/>
    <w:rsid w:val="00756FBA"/>
    <w:rsid w:val="007570E7"/>
    <w:rsid w:val="00757CDE"/>
    <w:rsid w:val="007621F8"/>
    <w:rsid w:val="007628D7"/>
    <w:rsid w:val="00774C30"/>
    <w:rsid w:val="007772BC"/>
    <w:rsid w:val="007834AC"/>
    <w:rsid w:val="00786151"/>
    <w:rsid w:val="00790AF9"/>
    <w:rsid w:val="007958AB"/>
    <w:rsid w:val="00797FC8"/>
    <w:rsid w:val="007A000C"/>
    <w:rsid w:val="007C4AF3"/>
    <w:rsid w:val="007C766F"/>
    <w:rsid w:val="007D7966"/>
    <w:rsid w:val="007E1A84"/>
    <w:rsid w:val="007E3FCE"/>
    <w:rsid w:val="007E7312"/>
    <w:rsid w:val="007F6DB8"/>
    <w:rsid w:val="007F7DE0"/>
    <w:rsid w:val="008019F1"/>
    <w:rsid w:val="008072F5"/>
    <w:rsid w:val="008168A4"/>
    <w:rsid w:val="00825C58"/>
    <w:rsid w:val="008360A9"/>
    <w:rsid w:val="00841826"/>
    <w:rsid w:val="00843BFB"/>
    <w:rsid w:val="00844B3E"/>
    <w:rsid w:val="00845D43"/>
    <w:rsid w:val="00846879"/>
    <w:rsid w:val="00866FF1"/>
    <w:rsid w:val="008760D3"/>
    <w:rsid w:val="008930D5"/>
    <w:rsid w:val="008974FC"/>
    <w:rsid w:val="0089762C"/>
    <w:rsid w:val="008A0E73"/>
    <w:rsid w:val="008B19DC"/>
    <w:rsid w:val="008C0F8E"/>
    <w:rsid w:val="008C5930"/>
    <w:rsid w:val="008D405A"/>
    <w:rsid w:val="008D6306"/>
    <w:rsid w:val="008E12FA"/>
    <w:rsid w:val="008E20B6"/>
    <w:rsid w:val="008E4370"/>
    <w:rsid w:val="008F1BC6"/>
    <w:rsid w:val="008F579E"/>
    <w:rsid w:val="00901ED4"/>
    <w:rsid w:val="009133B4"/>
    <w:rsid w:val="009150A6"/>
    <w:rsid w:val="0091728A"/>
    <w:rsid w:val="00952C5F"/>
    <w:rsid w:val="00954F56"/>
    <w:rsid w:val="0095543B"/>
    <w:rsid w:val="0096383C"/>
    <w:rsid w:val="009713FF"/>
    <w:rsid w:val="00977369"/>
    <w:rsid w:val="00980109"/>
    <w:rsid w:val="00981289"/>
    <w:rsid w:val="009813AF"/>
    <w:rsid w:val="00990D61"/>
    <w:rsid w:val="00997D89"/>
    <w:rsid w:val="009A1BCF"/>
    <w:rsid w:val="009B0FE6"/>
    <w:rsid w:val="009B1BB9"/>
    <w:rsid w:val="009B5E22"/>
    <w:rsid w:val="009B6824"/>
    <w:rsid w:val="009B7880"/>
    <w:rsid w:val="009C1A91"/>
    <w:rsid w:val="009C22A1"/>
    <w:rsid w:val="009C5992"/>
    <w:rsid w:val="009D0C48"/>
    <w:rsid w:val="009E1576"/>
    <w:rsid w:val="009E5518"/>
    <w:rsid w:val="009E5DF5"/>
    <w:rsid w:val="009F3CCA"/>
    <w:rsid w:val="009F4DFF"/>
    <w:rsid w:val="009F558F"/>
    <w:rsid w:val="00A20D1B"/>
    <w:rsid w:val="00A40716"/>
    <w:rsid w:val="00A52779"/>
    <w:rsid w:val="00A620D4"/>
    <w:rsid w:val="00A6621B"/>
    <w:rsid w:val="00A67FD6"/>
    <w:rsid w:val="00A73CF9"/>
    <w:rsid w:val="00A76BDC"/>
    <w:rsid w:val="00A8020C"/>
    <w:rsid w:val="00A80512"/>
    <w:rsid w:val="00A80AB7"/>
    <w:rsid w:val="00A947A4"/>
    <w:rsid w:val="00AA0F7F"/>
    <w:rsid w:val="00AA3039"/>
    <w:rsid w:val="00AA411A"/>
    <w:rsid w:val="00AA644A"/>
    <w:rsid w:val="00AA6C17"/>
    <w:rsid w:val="00AB36A4"/>
    <w:rsid w:val="00AB54AD"/>
    <w:rsid w:val="00AB6B27"/>
    <w:rsid w:val="00AC18AB"/>
    <w:rsid w:val="00AD7EC1"/>
    <w:rsid w:val="00AE0973"/>
    <w:rsid w:val="00AE09DF"/>
    <w:rsid w:val="00AF4294"/>
    <w:rsid w:val="00AF6383"/>
    <w:rsid w:val="00B04914"/>
    <w:rsid w:val="00B064C1"/>
    <w:rsid w:val="00B14286"/>
    <w:rsid w:val="00B33C30"/>
    <w:rsid w:val="00B4211F"/>
    <w:rsid w:val="00B42807"/>
    <w:rsid w:val="00B44C97"/>
    <w:rsid w:val="00B458C4"/>
    <w:rsid w:val="00B471E2"/>
    <w:rsid w:val="00B522BB"/>
    <w:rsid w:val="00B537C4"/>
    <w:rsid w:val="00B63809"/>
    <w:rsid w:val="00B70481"/>
    <w:rsid w:val="00B70ECA"/>
    <w:rsid w:val="00B7186D"/>
    <w:rsid w:val="00B75262"/>
    <w:rsid w:val="00B853FE"/>
    <w:rsid w:val="00B859D8"/>
    <w:rsid w:val="00B919CF"/>
    <w:rsid w:val="00B937E2"/>
    <w:rsid w:val="00B93FD2"/>
    <w:rsid w:val="00B96A84"/>
    <w:rsid w:val="00BA40FA"/>
    <w:rsid w:val="00BA788F"/>
    <w:rsid w:val="00BB3FCB"/>
    <w:rsid w:val="00BB6D78"/>
    <w:rsid w:val="00BC14F1"/>
    <w:rsid w:val="00BC7F97"/>
    <w:rsid w:val="00BD1907"/>
    <w:rsid w:val="00BD3B99"/>
    <w:rsid w:val="00BE39C5"/>
    <w:rsid w:val="00BF2A36"/>
    <w:rsid w:val="00C0066D"/>
    <w:rsid w:val="00C1236B"/>
    <w:rsid w:val="00C13135"/>
    <w:rsid w:val="00C17024"/>
    <w:rsid w:val="00C21D21"/>
    <w:rsid w:val="00C31668"/>
    <w:rsid w:val="00C32A96"/>
    <w:rsid w:val="00C3308F"/>
    <w:rsid w:val="00C36C3E"/>
    <w:rsid w:val="00C434F9"/>
    <w:rsid w:val="00C466C8"/>
    <w:rsid w:val="00C53D8D"/>
    <w:rsid w:val="00C602B1"/>
    <w:rsid w:val="00C61B42"/>
    <w:rsid w:val="00C73A28"/>
    <w:rsid w:val="00C82FC2"/>
    <w:rsid w:val="00C84956"/>
    <w:rsid w:val="00C84E04"/>
    <w:rsid w:val="00C96940"/>
    <w:rsid w:val="00CA2014"/>
    <w:rsid w:val="00CA5F9D"/>
    <w:rsid w:val="00CB772C"/>
    <w:rsid w:val="00CC1A91"/>
    <w:rsid w:val="00CC2548"/>
    <w:rsid w:val="00CC32FA"/>
    <w:rsid w:val="00CC6A54"/>
    <w:rsid w:val="00CD1E20"/>
    <w:rsid w:val="00CE1CDE"/>
    <w:rsid w:val="00CE29B0"/>
    <w:rsid w:val="00D002AA"/>
    <w:rsid w:val="00D005C1"/>
    <w:rsid w:val="00D0237C"/>
    <w:rsid w:val="00D13872"/>
    <w:rsid w:val="00D20437"/>
    <w:rsid w:val="00D246DF"/>
    <w:rsid w:val="00D342A3"/>
    <w:rsid w:val="00D36330"/>
    <w:rsid w:val="00D429C0"/>
    <w:rsid w:val="00D43076"/>
    <w:rsid w:val="00D463B0"/>
    <w:rsid w:val="00D54A19"/>
    <w:rsid w:val="00D55F24"/>
    <w:rsid w:val="00D62576"/>
    <w:rsid w:val="00D70972"/>
    <w:rsid w:val="00D7714B"/>
    <w:rsid w:val="00D907C9"/>
    <w:rsid w:val="00D93E61"/>
    <w:rsid w:val="00D97503"/>
    <w:rsid w:val="00DA059F"/>
    <w:rsid w:val="00DB3C16"/>
    <w:rsid w:val="00DB47B4"/>
    <w:rsid w:val="00DD32C9"/>
    <w:rsid w:val="00DE2B60"/>
    <w:rsid w:val="00DE35E5"/>
    <w:rsid w:val="00DE3DD4"/>
    <w:rsid w:val="00DE7290"/>
    <w:rsid w:val="00DF24E4"/>
    <w:rsid w:val="00DF51A5"/>
    <w:rsid w:val="00E022E3"/>
    <w:rsid w:val="00E0551E"/>
    <w:rsid w:val="00E06149"/>
    <w:rsid w:val="00E10EC6"/>
    <w:rsid w:val="00E2083A"/>
    <w:rsid w:val="00E30AB0"/>
    <w:rsid w:val="00E3210E"/>
    <w:rsid w:val="00E35D1B"/>
    <w:rsid w:val="00E42E36"/>
    <w:rsid w:val="00E43430"/>
    <w:rsid w:val="00E447B0"/>
    <w:rsid w:val="00E45003"/>
    <w:rsid w:val="00E50FD1"/>
    <w:rsid w:val="00E53FD3"/>
    <w:rsid w:val="00E552BB"/>
    <w:rsid w:val="00E702F7"/>
    <w:rsid w:val="00E7694F"/>
    <w:rsid w:val="00E91583"/>
    <w:rsid w:val="00E961FD"/>
    <w:rsid w:val="00EA0C67"/>
    <w:rsid w:val="00EB0024"/>
    <w:rsid w:val="00EB10BE"/>
    <w:rsid w:val="00EC66F4"/>
    <w:rsid w:val="00EC7BE4"/>
    <w:rsid w:val="00ED46CD"/>
    <w:rsid w:val="00ED47E2"/>
    <w:rsid w:val="00EE5AC8"/>
    <w:rsid w:val="00EE5CA2"/>
    <w:rsid w:val="00EF1ACD"/>
    <w:rsid w:val="00F030B7"/>
    <w:rsid w:val="00F067FD"/>
    <w:rsid w:val="00F17D80"/>
    <w:rsid w:val="00F22991"/>
    <w:rsid w:val="00F262AE"/>
    <w:rsid w:val="00F27185"/>
    <w:rsid w:val="00F33E40"/>
    <w:rsid w:val="00F37581"/>
    <w:rsid w:val="00F435AC"/>
    <w:rsid w:val="00F458C9"/>
    <w:rsid w:val="00F47C31"/>
    <w:rsid w:val="00F5340B"/>
    <w:rsid w:val="00F60557"/>
    <w:rsid w:val="00F800C8"/>
    <w:rsid w:val="00F91564"/>
    <w:rsid w:val="00F96841"/>
    <w:rsid w:val="00F9745E"/>
    <w:rsid w:val="00FA3BF3"/>
    <w:rsid w:val="00FC4751"/>
    <w:rsid w:val="00FC75F1"/>
    <w:rsid w:val="00FD0C20"/>
    <w:rsid w:val="00FE18DD"/>
    <w:rsid w:val="00FE38CD"/>
    <w:rsid w:val="00FE4ADF"/>
    <w:rsid w:val="00FE4FBE"/>
    <w:rsid w:val="00FE7B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159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iPriority="9" w:qFormat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3B99"/>
    <w:rPr>
      <w:color w:val="384653" w:themeColor="text1"/>
      <w:sz w:val="23"/>
    </w:rPr>
  </w:style>
  <w:style w:type="paragraph" w:styleId="Heading1">
    <w:name w:val="heading 1"/>
    <w:basedOn w:val="Normal"/>
    <w:next w:val="Normal"/>
    <w:link w:val="Heading1Char"/>
    <w:qFormat/>
    <w:rsid w:val="007C4AF3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F497D" w:themeColor="text2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FD1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A4D27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A0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6FBA"/>
    <w:pPr>
      <w:pBdr>
        <w:top w:val="single" w:sz="12" w:space="6" w:color="auto"/>
        <w:left w:val="single" w:sz="12" w:space="6" w:color="auto"/>
        <w:bottom w:val="single" w:sz="12" w:space="6" w:color="auto"/>
        <w:right w:val="single" w:sz="12" w:space="6" w:color="auto"/>
      </w:pBdr>
      <w:spacing w:after="240"/>
      <w:contextualSpacing/>
    </w:pPr>
    <w:rPr>
      <w:rFonts w:asciiTheme="majorHAnsi" w:eastAsiaTheme="majorEastAsia" w:hAnsiTheme="majorHAnsi" w:cstheme="majorBidi"/>
      <w:color w:val="1F497D" w:themeColor="text2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56FBA"/>
    <w:rPr>
      <w:rFonts w:asciiTheme="majorHAnsi" w:eastAsiaTheme="majorEastAsia" w:hAnsiTheme="majorHAnsi" w:cstheme="majorBidi"/>
      <w:color w:val="1F497D" w:themeColor="text2"/>
      <w:kern w:val="28"/>
      <w:sz w:val="28"/>
      <w:szCs w:val="52"/>
    </w:rPr>
  </w:style>
  <w:style w:type="character" w:customStyle="1" w:styleId="Heading1Char">
    <w:name w:val="Heading 1 Char"/>
    <w:basedOn w:val="DefaultParagraphFont"/>
    <w:link w:val="Heading1"/>
    <w:rsid w:val="007C4AF3"/>
    <w:rPr>
      <w:rFonts w:asciiTheme="majorHAnsi" w:eastAsiaTheme="majorEastAsia" w:hAnsiTheme="majorHAnsi" w:cstheme="majorBidi"/>
      <w:b/>
      <w:bCs/>
      <w:color w:val="1F497D" w:themeColor="text2"/>
      <w:sz w:val="26"/>
      <w:szCs w:val="32"/>
    </w:rPr>
  </w:style>
  <w:style w:type="paragraph" w:customStyle="1" w:styleId="NormalStep">
    <w:name w:val="Normal (Step)"/>
    <w:basedOn w:val="ListParagraph"/>
    <w:qFormat/>
    <w:rsid w:val="00EC66F4"/>
    <w:pPr>
      <w:ind w:left="0"/>
    </w:pPr>
  </w:style>
  <w:style w:type="paragraph" w:styleId="Header">
    <w:name w:val="header"/>
    <w:basedOn w:val="Normal"/>
    <w:link w:val="HeaderChar"/>
    <w:semiHidden/>
    <w:rsid w:val="00990D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semiHidden/>
    <w:rsid w:val="00774C30"/>
    <w:rPr>
      <w:color w:val="384653" w:themeColor="text1"/>
      <w:sz w:val="23"/>
    </w:rPr>
  </w:style>
  <w:style w:type="paragraph" w:styleId="Footer">
    <w:name w:val="footer"/>
    <w:basedOn w:val="Normal"/>
    <w:link w:val="FooterChar"/>
    <w:semiHidden/>
    <w:rsid w:val="00990D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semiHidden/>
    <w:rsid w:val="00774C30"/>
    <w:rPr>
      <w:color w:val="384653" w:themeColor="text1"/>
      <w:sz w:val="23"/>
    </w:rPr>
  </w:style>
  <w:style w:type="character" w:styleId="PlaceholderText">
    <w:name w:val="Placeholder Text"/>
    <w:basedOn w:val="DefaultParagraphFont"/>
    <w:semiHidden/>
    <w:rsid w:val="00774C30"/>
    <w:rPr>
      <w:color w:val="808080"/>
    </w:rPr>
  </w:style>
  <w:style w:type="paragraph" w:customStyle="1" w:styleId="Heading2Step">
    <w:name w:val="Heading 2 (Step)"/>
    <w:basedOn w:val="Heading1"/>
    <w:rsid w:val="00EC66F4"/>
    <w:rPr>
      <w:b w:val="0"/>
      <w:sz w:val="24"/>
    </w:rPr>
  </w:style>
  <w:style w:type="table" w:styleId="TableGrid">
    <w:name w:val="Table Grid"/>
    <w:basedOn w:val="TableNormal"/>
    <w:rsid w:val="00570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rsid w:val="00042D57"/>
    <w:rPr>
      <w:color w:val="5182B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D5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50FD1"/>
    <w:rPr>
      <w:rFonts w:asciiTheme="majorHAnsi" w:eastAsiaTheme="majorEastAsia" w:hAnsiTheme="majorHAnsi" w:cstheme="majorBidi"/>
      <w:color w:val="2A4D27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gger%20Herman\AppData\Roaming\Microsoft\Templates\Job%20interview%20checklist.dotx" TargetMode="External"/></Relationships>
</file>

<file path=word/theme/theme1.xml><?xml version="1.0" encoding="utf-8"?>
<a:theme xmlns:a="http://schemas.openxmlformats.org/drawingml/2006/main" name="Office Theme">
  <a:themeElements>
    <a:clrScheme name="Custom 314">
      <a:dk1>
        <a:srgbClr val="384653"/>
      </a:dk1>
      <a:lt1>
        <a:sysClr val="window" lastClr="FFFFFF"/>
      </a:lt1>
      <a:dk2>
        <a:srgbClr val="1F497D"/>
      </a:dk2>
      <a:lt2>
        <a:srgbClr val="EEECE1"/>
      </a:lt2>
      <a:accent1>
        <a:srgbClr val="396734"/>
      </a:accent1>
      <a:accent2>
        <a:srgbClr val="5171A2"/>
      </a:accent2>
      <a:accent3>
        <a:srgbClr val="2D3E3E"/>
      </a:accent3>
      <a:accent4>
        <a:srgbClr val="8064A2"/>
      </a:accent4>
      <a:accent5>
        <a:srgbClr val="B9C8E1"/>
      </a:accent5>
      <a:accent6>
        <a:srgbClr val="566771"/>
      </a:accent6>
      <a:hlink>
        <a:srgbClr val="5182BC"/>
      </a:hlink>
      <a:folHlink>
        <a:srgbClr val="8064A2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0b72f104-5449-47f2-bba6-d965ba4cb369" xsi:nil="true"/>
    <lcf76f155ced4ddcb4097134ff3c332f xmlns="0b72f104-5449-47f2-bba6-d965ba4cb369">
      <Terms xmlns="http://schemas.microsoft.com/office/infopath/2007/PartnerControls"/>
    </lcf76f155ced4ddcb4097134ff3c332f>
    <TaxCatchAll xmlns="658fd768-bfe3-4644-bc9b-442c8b368c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828EA36F71F84A80951E2499941C0F" ma:contentTypeVersion="16" ma:contentTypeDescription="Create a new document." ma:contentTypeScope="" ma:versionID="52588f28fb26c365045618ee21815254">
  <xsd:schema xmlns:xsd="http://www.w3.org/2001/XMLSchema" xmlns:xs="http://www.w3.org/2001/XMLSchema" xmlns:p="http://schemas.microsoft.com/office/2006/metadata/properties" xmlns:ns2="0b72f104-5449-47f2-bba6-d965ba4cb369" xmlns:ns3="658fd768-bfe3-4644-bc9b-442c8b368c29" targetNamespace="http://schemas.microsoft.com/office/2006/metadata/properties" ma:root="true" ma:fieldsID="26ffe3236f428c99ac360fe49a5694ee" ns2:_="" ns3:_="">
    <xsd:import namespace="0b72f104-5449-47f2-bba6-d965ba4cb369"/>
    <xsd:import namespace="658fd768-bfe3-4644-bc9b-442c8b368c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2f104-5449-47f2-bba6-d965ba4cb3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735d00d-8c94-4b4a-90f7-ecb4731ba8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fd768-bfe3-4644-bc9b-442c8b368c2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4a864ca-9d05-4b1c-b1fc-e1e9b63eb605}" ma:internalName="TaxCatchAll" ma:showField="CatchAllData" ma:web="658fd768-bfe3-4644-bc9b-442c8b368c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556B04-A649-49F9-B07D-EEC9D18785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010D1C-04B8-430A-A911-7CD099875578}">
  <ds:schemaRefs>
    <ds:schemaRef ds:uri="http://schemas.microsoft.com/office/2006/metadata/properties"/>
    <ds:schemaRef ds:uri="http://schemas.microsoft.com/office/infopath/2007/PartnerControls"/>
    <ds:schemaRef ds:uri="0b72f104-5449-47f2-bba6-d965ba4cb369"/>
    <ds:schemaRef ds:uri="658fd768-bfe3-4644-bc9b-442c8b368c29"/>
  </ds:schemaRefs>
</ds:datastoreItem>
</file>

<file path=customXml/itemProps3.xml><?xml version="1.0" encoding="utf-8"?>
<ds:datastoreItem xmlns:ds="http://schemas.openxmlformats.org/officeDocument/2006/customXml" ds:itemID="{E596EB7D-36F8-4148-8EE0-2CAD9BE3E3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2f104-5449-47f2-bba6-d965ba4cb369"/>
    <ds:schemaRef ds:uri="658fd768-bfe3-4644-bc9b-442c8b368c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Job interview checklist.dotx</Template>
  <TotalTime>0</TotalTime>
  <Pages>3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2021-03-30T17:31:00Z</dcterms:created>
  <dcterms:modified xsi:type="dcterms:W3CDTF">2023-05-11T14:13:00Z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0x01010029828EA36F71F84A80951E2499941C0F</vt:lpwstr>
  </property>
  <property fmtid="{D5CDD505-2E9C-101B-9397-08002B2CF9AE}" pid="3" name="MediaServiceImageTags">
    <vt:lpwstr/>
  </property>
</Properties>
</file>